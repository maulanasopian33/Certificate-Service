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B68A" w14:textId="0EC14D9B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236AF9EB" wp14:editId="29806DEB">
                <wp:simplePos x="0" y="0"/>
                <wp:positionH relativeFrom="column">
                  <wp:posOffset>-442570</wp:posOffset>
                </wp:positionH>
                <wp:positionV relativeFrom="paragraph">
                  <wp:posOffset>-442570</wp:posOffset>
                </wp:positionV>
                <wp:extent cx="10058401" cy="7782054"/>
                <wp:effectExtent l="0" t="0" r="0" b="952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0" y="10923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4D7C7" id="Group 2" o:spid="_x0000_s1026" alt="&quot;&quot;" style="position:absolute;margin-left:-34.85pt;margin-top:-34.85pt;width:11in;height:612.75pt;z-index:-25165926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">
                <v:rect id="Rectangle 2" o:spid="_x0000_s1027" style="position:absolute;top:109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1C3E5341" w14:textId="77777777" w:rsidTr="00C46B32">
        <w:trPr>
          <w:trHeight w:val="2716"/>
        </w:trPr>
        <w:tc>
          <w:tcPr>
            <w:tcW w:w="1439" w:type="dxa"/>
          </w:tcPr>
          <w:p w14:paraId="0CB79AD0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7ABAC665" w14:textId="4DCAA2DF" w:rsidR="00C46B32" w:rsidRDefault="00000000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4D3032CC08344DA397308A43FF3C0524"/>
                </w:placeholder>
                <w:temporary/>
                <w:showingPlcHdr/>
                <w15:appearance w15:val="hidden"/>
              </w:sdtPr>
              <w:sdtContent>
                <w:r w:rsidR="00C46B32" w:rsidRPr="00366216">
                  <w:t>CERTIFICATE</w:t>
                </w:r>
                <w:r w:rsidR="00C46B32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A5A10AB" w14:textId="77777777" w:rsidR="00C46B32" w:rsidRDefault="00C46B32"/>
        </w:tc>
      </w:tr>
      <w:tr w:rsidR="005B09BE" w14:paraId="65FC8776" w14:textId="77777777" w:rsidTr="00BE7829">
        <w:trPr>
          <w:trHeight w:val="430"/>
        </w:trPr>
        <w:tc>
          <w:tcPr>
            <w:tcW w:w="14390" w:type="dxa"/>
            <w:gridSpan w:val="9"/>
          </w:tcPr>
          <w:p w14:paraId="1E0CA401" w14:textId="77777777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2B0C5803" wp14:editId="139924F0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45B54A" id="Rectangle 22" o:spid="_x0000_s1026" alt="&quot;&quot;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1CDB346D" w14:textId="77777777" w:rsidTr="00292168">
        <w:trPr>
          <w:trHeight w:val="408"/>
        </w:trPr>
        <w:tc>
          <w:tcPr>
            <w:tcW w:w="2878" w:type="dxa"/>
            <w:gridSpan w:val="2"/>
          </w:tcPr>
          <w:p w14:paraId="23E5B68D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3E98FC4A" w14:textId="3736641D" w:rsidR="00292168" w:rsidRPr="00292168" w:rsidRDefault="00000000" w:rsidP="00EE5A14">
            <w:pPr>
              <w:pStyle w:val="Heading2"/>
            </w:pPr>
            <w:sdt>
              <w:sdtPr>
                <w:id w:val="2065522394"/>
                <w:placeholder>
                  <w:docPart w:val="1E71C22DFACB48E79EA6C649FF0EE4D0"/>
                </w:placeholder>
                <w:temporary/>
                <w:showingPlcHdr/>
                <w15:appearance w15:val="hidden"/>
              </w:sdtPr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E137E26" w14:textId="77777777" w:rsidR="00292168" w:rsidRDefault="00292168"/>
        </w:tc>
      </w:tr>
      <w:tr w:rsidR="005B09BE" w14:paraId="0D242712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076EB0D" w14:textId="3F3D6D96" w:rsidR="005B09BE" w:rsidRDefault="00ED7D1F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4" behindDoc="0" locked="0" layoutInCell="1" allowOverlap="1" wp14:anchorId="3260F630" wp14:editId="596B6547">
                      <wp:simplePos x="0" y="0"/>
                      <wp:positionH relativeFrom="column">
                        <wp:posOffset>3600450</wp:posOffset>
                      </wp:positionH>
                      <wp:positionV relativeFrom="paragraph">
                        <wp:posOffset>48211</wp:posOffset>
                      </wp:positionV>
                      <wp:extent cx="2073275" cy="286971"/>
                      <wp:effectExtent l="0" t="0" r="22225" b="1841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3275" cy="2869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21D863" w14:textId="7DC4BBDB" w:rsidR="00ED7D1F" w:rsidRDefault="00ED7D1F" w:rsidP="00ED7D1F">
                                  <w:pPr>
                                    <w:jc w:val="center"/>
                                  </w:pPr>
                                  <w:r>
                                    <w:t>{{date}}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60F6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83.5pt;margin-top:3.8pt;width:163.25pt;height:22.6pt;z-index:25166233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">
                      <v:textbox>
                        <w:txbxContent>
                          <w:p w14:paraId="4F21D863" w14:textId="7DC4BBDB" w:rsidR="00ED7D1F" w:rsidRDefault="00ED7D1F" w:rsidP="00ED7D1F">
                            <w:pPr>
                              <w:jc w:val="center"/>
                            </w:pPr>
                            <w:r>
                              <w:t>{{date}}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92168" w14:paraId="14B05520" w14:textId="77777777" w:rsidTr="00292168">
        <w:tc>
          <w:tcPr>
            <w:tcW w:w="1439" w:type="dxa"/>
          </w:tcPr>
          <w:p w14:paraId="3EFB8CBF" w14:textId="77777777" w:rsidR="00292168" w:rsidRDefault="00292168"/>
        </w:tc>
        <w:tc>
          <w:tcPr>
            <w:tcW w:w="11512" w:type="dxa"/>
            <w:gridSpan w:val="7"/>
          </w:tcPr>
          <w:p w14:paraId="53533F7F" w14:textId="02423A34" w:rsidR="00292168" w:rsidRDefault="009D7480" w:rsidP="00DD00C7">
            <w:pPr>
              <w:pStyle w:val="Heading1Alt"/>
            </w:pPr>
            <w:r w:rsidRPr="009D7480">
              <w:t>{{name}}</w:t>
            </w:r>
          </w:p>
        </w:tc>
        <w:tc>
          <w:tcPr>
            <w:tcW w:w="1439" w:type="dxa"/>
          </w:tcPr>
          <w:p w14:paraId="3BB7C93F" w14:textId="77777777" w:rsidR="00292168" w:rsidRDefault="00292168"/>
        </w:tc>
      </w:tr>
      <w:tr w:rsidR="00292168" w14:paraId="3349FC88" w14:textId="77777777" w:rsidTr="00292168">
        <w:tc>
          <w:tcPr>
            <w:tcW w:w="2878" w:type="dxa"/>
            <w:gridSpan w:val="2"/>
          </w:tcPr>
          <w:p w14:paraId="4BBE5AEE" w14:textId="77777777" w:rsidR="00292168" w:rsidRDefault="00292168"/>
        </w:tc>
        <w:tc>
          <w:tcPr>
            <w:tcW w:w="2878" w:type="dxa"/>
            <w:gridSpan w:val="2"/>
          </w:tcPr>
          <w:p w14:paraId="60B3400A" w14:textId="77777777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752AC75A" wp14:editId="052EC26F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F4B2B3" id="Rectangle 23" o:spid="_x0000_s1026" alt="&quot;&quot;" style="position:absolute;margin-left:89.1pt;margin-top:15pt;width:251.95pt;height:21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57ACA8D5" w14:textId="3425BBF1" w:rsidR="00292168" w:rsidRDefault="00292168"/>
        </w:tc>
        <w:tc>
          <w:tcPr>
            <w:tcW w:w="2878" w:type="dxa"/>
          </w:tcPr>
          <w:p w14:paraId="15D5CE1F" w14:textId="67F84F37" w:rsidR="00292168" w:rsidRDefault="00292168"/>
        </w:tc>
        <w:tc>
          <w:tcPr>
            <w:tcW w:w="2878" w:type="dxa"/>
            <w:gridSpan w:val="3"/>
          </w:tcPr>
          <w:p w14:paraId="46512D77" w14:textId="77777777" w:rsidR="00292168" w:rsidRDefault="00292168"/>
        </w:tc>
      </w:tr>
      <w:tr w:rsidR="005B09BE" w14:paraId="07829492" w14:textId="77777777" w:rsidTr="00EE5A14">
        <w:trPr>
          <w:trHeight w:val="342"/>
        </w:trPr>
        <w:tc>
          <w:tcPr>
            <w:tcW w:w="2878" w:type="dxa"/>
            <w:gridSpan w:val="2"/>
          </w:tcPr>
          <w:p w14:paraId="3869C021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4BFC79D8" w14:textId="77777777" w:rsidR="005B09BE" w:rsidRDefault="00000000" w:rsidP="00EE5A14">
            <w:pPr>
              <w:pStyle w:val="Heading2"/>
            </w:pPr>
            <w:sdt>
              <w:sdtPr>
                <w:id w:val="604704577"/>
                <w:placeholder>
                  <w:docPart w:val="9A285AB418D94AA8953D4A52A513B27B"/>
                </w:placeholder>
                <w:temporary/>
                <w:showingPlcHdr/>
                <w15:appearance w15:val="hidden"/>
              </w:sdtPr>
              <w:sdtContent>
                <w:r w:rsidR="00EE5A14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2FDB34BA" w14:textId="77777777" w:rsidR="005B09BE" w:rsidRDefault="005B09BE"/>
        </w:tc>
      </w:tr>
      <w:tr w:rsidR="005B09BE" w14:paraId="7AC8CAE0" w14:textId="77777777" w:rsidTr="005B09BE">
        <w:trPr>
          <w:trHeight w:val="412"/>
        </w:trPr>
        <w:tc>
          <w:tcPr>
            <w:tcW w:w="2878" w:type="dxa"/>
            <w:gridSpan w:val="2"/>
          </w:tcPr>
          <w:p w14:paraId="378A6614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537ADA37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B125EBA" w14:textId="77777777" w:rsidR="005B09BE" w:rsidRDefault="005B09BE"/>
        </w:tc>
      </w:tr>
      <w:tr w:rsidR="005B09BE" w14:paraId="11AF6F52" w14:textId="77777777" w:rsidTr="005B09BE">
        <w:trPr>
          <w:trHeight w:val="582"/>
        </w:trPr>
        <w:tc>
          <w:tcPr>
            <w:tcW w:w="2878" w:type="dxa"/>
            <w:gridSpan w:val="2"/>
          </w:tcPr>
          <w:p w14:paraId="041BF441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F762546" w14:textId="3A164FEA" w:rsidR="005B09BE" w:rsidRPr="005B09BE" w:rsidRDefault="009D7480" w:rsidP="00EE5A14">
            <w:pPr>
              <w:pStyle w:val="Heading3"/>
            </w:pPr>
            <w:r w:rsidRPr="009D7480">
              <w:t>{{event}}</w:t>
            </w:r>
          </w:p>
        </w:tc>
        <w:tc>
          <w:tcPr>
            <w:tcW w:w="2878" w:type="dxa"/>
            <w:gridSpan w:val="3"/>
          </w:tcPr>
          <w:p w14:paraId="3280C918" w14:textId="77777777" w:rsidR="005B09BE" w:rsidRDefault="005B09BE"/>
        </w:tc>
      </w:tr>
      <w:tr w:rsidR="005B09BE" w14:paraId="71F2E8DA" w14:textId="77777777" w:rsidTr="005B09BE">
        <w:trPr>
          <w:trHeight w:val="666"/>
        </w:trPr>
        <w:tc>
          <w:tcPr>
            <w:tcW w:w="2878" w:type="dxa"/>
            <w:gridSpan w:val="2"/>
          </w:tcPr>
          <w:p w14:paraId="124E48DA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604D7F2D" w14:textId="1FA6216E" w:rsidR="005B09BE" w:rsidRPr="005B09BE" w:rsidRDefault="009D7480" w:rsidP="005B09BE">
            <w:pPr>
              <w:pStyle w:val="Heading2"/>
            </w:pPr>
            <w:r>
              <w:t xml:space="preserve">Dengan Score </w:t>
            </w:r>
            <w:r w:rsidRPr="009D7480">
              <w:t>{{score}}</w:t>
            </w:r>
          </w:p>
        </w:tc>
        <w:tc>
          <w:tcPr>
            <w:tcW w:w="2878" w:type="dxa"/>
            <w:gridSpan w:val="3"/>
          </w:tcPr>
          <w:p w14:paraId="1814D317" w14:textId="4628E276" w:rsidR="005B09BE" w:rsidRDefault="005B09BE"/>
        </w:tc>
      </w:tr>
      <w:tr w:rsidR="005B09BE" w14:paraId="09EFD2D1" w14:textId="77777777" w:rsidTr="005B09BE">
        <w:trPr>
          <w:trHeight w:val="666"/>
        </w:trPr>
        <w:tc>
          <w:tcPr>
            <w:tcW w:w="1439" w:type="dxa"/>
          </w:tcPr>
          <w:p w14:paraId="0EDBE8B0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257A5439" w14:textId="09CA01CD" w:rsidR="005B09BE" w:rsidRPr="005B09BE" w:rsidRDefault="00000000" w:rsidP="00EE5A14">
            <w:pPr>
              <w:jc w:val="center"/>
            </w:pPr>
            <w:sdt>
              <w:sdtPr>
                <w:id w:val="-922110409"/>
                <w:placeholder>
                  <w:docPart w:val="1513DE7225264683B8D31DED5B731182"/>
                </w:placeholder>
                <w15:appearance w15:val="hidden"/>
              </w:sdtPr>
              <w:sdtContent>
                <w:r w:rsidR="009D7480" w:rsidRPr="0007086A">
                  <w:t>{{</w:t>
                </w:r>
                <w:r w:rsidR="0007086A">
                  <w:t>date</w:t>
                </w:r>
                <w:r w:rsidR="009D7480" w:rsidRPr="0007086A">
                  <w:t>}}</w:t>
                </w:r>
              </w:sdtContent>
            </w:sdt>
          </w:p>
        </w:tc>
        <w:tc>
          <w:tcPr>
            <w:tcW w:w="1439" w:type="dxa"/>
            <w:vAlign w:val="center"/>
          </w:tcPr>
          <w:p w14:paraId="60FDCF98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411DF9A" w14:textId="5F852607" w:rsidR="005B09BE" w:rsidRDefault="009D7480" w:rsidP="00EE5A14">
            <w:pPr>
              <w:jc w:val="center"/>
            </w:pPr>
            <w:r w:rsidRPr="009D7480">
              <w:t>{{certificate_number}}</w:t>
            </w:r>
          </w:p>
        </w:tc>
        <w:tc>
          <w:tcPr>
            <w:tcW w:w="1439" w:type="dxa"/>
          </w:tcPr>
          <w:p w14:paraId="3CBBC135" w14:textId="77777777" w:rsidR="005B09BE" w:rsidRDefault="005B09BE"/>
        </w:tc>
      </w:tr>
      <w:tr w:rsidR="005B09BE" w14:paraId="3823857F" w14:textId="77777777" w:rsidTr="005B09BE">
        <w:trPr>
          <w:trHeight w:val="490"/>
        </w:trPr>
        <w:tc>
          <w:tcPr>
            <w:tcW w:w="2878" w:type="dxa"/>
            <w:gridSpan w:val="2"/>
          </w:tcPr>
          <w:p w14:paraId="5077571E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0D5606C6" w14:textId="1DA830ED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84E8A7C" w14:textId="77777777" w:rsidR="005B09BE" w:rsidRDefault="005B09BE"/>
        </w:tc>
      </w:tr>
      <w:tr w:rsidR="005B09BE" w14:paraId="22A186F0" w14:textId="77777777" w:rsidTr="005B09BE">
        <w:trPr>
          <w:trHeight w:val="985"/>
        </w:trPr>
        <w:tc>
          <w:tcPr>
            <w:tcW w:w="2878" w:type="dxa"/>
            <w:gridSpan w:val="2"/>
          </w:tcPr>
          <w:p w14:paraId="45C539CB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3A4706B9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27035178" w14:textId="77777777" w:rsidR="009D7480" w:rsidRDefault="009D7480" w:rsidP="00EE5A14">
            <w:pPr>
              <w:pStyle w:val="Heading2"/>
            </w:pPr>
          </w:p>
          <w:p w14:paraId="6222AAF2" w14:textId="77777777" w:rsidR="009D7480" w:rsidRDefault="009D7480" w:rsidP="009D7480"/>
          <w:p w14:paraId="51D9C936" w14:textId="213028B1" w:rsidR="009D7480" w:rsidRPr="009D7480" w:rsidRDefault="009D7480" w:rsidP="009D7480"/>
        </w:tc>
        <w:tc>
          <w:tcPr>
            <w:tcW w:w="2878" w:type="dxa"/>
            <w:vAlign w:val="center"/>
          </w:tcPr>
          <w:p w14:paraId="2B090CF0" w14:textId="6DF568DD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5421162" w14:textId="7AC4E702" w:rsidR="005B09BE" w:rsidRDefault="00ED7D1F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2" behindDoc="0" locked="0" layoutInCell="1" allowOverlap="1" wp14:anchorId="5D4C70B7" wp14:editId="1363FB63">
                      <wp:simplePos x="0" y="0"/>
                      <wp:positionH relativeFrom="column">
                        <wp:posOffset>-833120</wp:posOffset>
                      </wp:positionH>
                      <wp:positionV relativeFrom="paragraph">
                        <wp:posOffset>-157480</wp:posOffset>
                      </wp:positionV>
                      <wp:extent cx="2073275" cy="1513844"/>
                      <wp:effectExtent l="0" t="0" r="22225" b="10160"/>
                      <wp:wrapNone/>
                      <wp:docPr id="18858658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3275" cy="15138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F0F539" w14:textId="414F9520" w:rsidR="00ED7D1F" w:rsidRDefault="00ED7D1F" w:rsidP="00ED7D1F">
                                  <w:pPr>
                                    <w:jc w:val="center"/>
                                  </w:pPr>
                                  <w:r>
                                    <w:t>{{qr_code}}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C70B7" id="_x0000_s1027" type="#_x0000_t202" style="position:absolute;margin-left:-65.6pt;margin-top:-12.4pt;width:163.25pt;height:119.2pt;z-index:25166438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">
                      <v:textbox>
                        <w:txbxContent>
                          <w:p w14:paraId="1AF0F539" w14:textId="414F9520" w:rsidR="00ED7D1F" w:rsidRDefault="00ED7D1F" w:rsidP="00ED7D1F">
                            <w:pPr>
                              <w:jc w:val="center"/>
                            </w:pPr>
                            <w:r>
                              <w:t>{{qr_code}}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9C270B8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CBC7" w14:textId="77777777" w:rsidR="006E44A7" w:rsidRDefault="006E44A7" w:rsidP="00E274A2">
      <w:r>
        <w:separator/>
      </w:r>
    </w:p>
  </w:endnote>
  <w:endnote w:type="continuationSeparator" w:id="0">
    <w:p w14:paraId="07F59D84" w14:textId="77777777" w:rsidR="006E44A7" w:rsidRDefault="006E44A7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Gill Sans">
    <w:altName w:val="Cambria"/>
    <w:panose1 w:val="00000000000000000000"/>
    <w:charset w:val="00"/>
    <w:family w:val="roman"/>
    <w:notTrueType/>
    <w:pitch w:val="default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0B48" w14:textId="77777777" w:rsidR="006E44A7" w:rsidRDefault="006E44A7" w:rsidP="00E274A2">
      <w:r>
        <w:separator/>
      </w:r>
    </w:p>
  </w:footnote>
  <w:footnote w:type="continuationSeparator" w:id="0">
    <w:p w14:paraId="570C83E0" w14:textId="77777777" w:rsidR="006E44A7" w:rsidRDefault="006E44A7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480"/>
    <w:rsid w:val="000017A0"/>
    <w:rsid w:val="0007086A"/>
    <w:rsid w:val="000A641B"/>
    <w:rsid w:val="00114D8E"/>
    <w:rsid w:val="0012521F"/>
    <w:rsid w:val="0018785F"/>
    <w:rsid w:val="001E57B7"/>
    <w:rsid w:val="0025656E"/>
    <w:rsid w:val="00292168"/>
    <w:rsid w:val="00296FF3"/>
    <w:rsid w:val="00361BCA"/>
    <w:rsid w:val="00366216"/>
    <w:rsid w:val="003D4044"/>
    <w:rsid w:val="00404DFE"/>
    <w:rsid w:val="004B3F9C"/>
    <w:rsid w:val="004F6D24"/>
    <w:rsid w:val="0059337D"/>
    <w:rsid w:val="005B09BE"/>
    <w:rsid w:val="006C60E6"/>
    <w:rsid w:val="006E44A7"/>
    <w:rsid w:val="0074596A"/>
    <w:rsid w:val="00793A50"/>
    <w:rsid w:val="007C02D6"/>
    <w:rsid w:val="007C7831"/>
    <w:rsid w:val="00845DAE"/>
    <w:rsid w:val="008E4757"/>
    <w:rsid w:val="009D5076"/>
    <w:rsid w:val="009D7480"/>
    <w:rsid w:val="00AC0554"/>
    <w:rsid w:val="00B2145C"/>
    <w:rsid w:val="00B813A3"/>
    <w:rsid w:val="00C46B32"/>
    <w:rsid w:val="00CC5A30"/>
    <w:rsid w:val="00CD1290"/>
    <w:rsid w:val="00DB7228"/>
    <w:rsid w:val="00DD00C7"/>
    <w:rsid w:val="00E274A2"/>
    <w:rsid w:val="00EA2CD7"/>
    <w:rsid w:val="00ED7D1F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9F9A3"/>
  <w15:chartTrackingRefBased/>
  <w15:docId w15:val="{95B41C91-7214-44E7-86FE-EF9E3A46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nkpad-ant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D3032CC08344DA397308A43FF3C05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6388E-E9FF-4149-BA24-DD0E45E9A463}"/>
      </w:docPartPr>
      <w:docPartBody>
        <w:p w:rsidR="00534C8F" w:rsidRDefault="00000000">
          <w:pPr>
            <w:pStyle w:val="4D3032CC08344DA397308A43FF3C0524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1E71C22DFACB48E79EA6C649FF0EE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D8810-6D74-4BC5-A70F-7F36EFF77C0D}"/>
      </w:docPartPr>
      <w:docPartBody>
        <w:p w:rsidR="00534C8F" w:rsidRDefault="00000000">
          <w:pPr>
            <w:pStyle w:val="1E71C22DFACB48E79EA6C649FF0EE4D0"/>
          </w:pPr>
          <w:r w:rsidRPr="00292168">
            <w:t>THIS ACKNOWLEDGES THAT</w:t>
          </w:r>
        </w:p>
      </w:docPartBody>
    </w:docPart>
    <w:docPart>
      <w:docPartPr>
        <w:name w:val="9A285AB418D94AA8953D4A52A513B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45AA6-D60B-4878-9875-24B2E101C4F2}"/>
      </w:docPartPr>
      <w:docPartBody>
        <w:p w:rsidR="00534C8F" w:rsidRDefault="00000000">
          <w:pPr>
            <w:pStyle w:val="9A285AB418D94AA8953D4A52A513B27B"/>
          </w:pPr>
          <w:r w:rsidRPr="005B09BE">
            <w:t>HAS SUCCESSFULLY COMPLETED THE</w:t>
          </w:r>
        </w:p>
      </w:docPartBody>
    </w:docPart>
    <w:docPart>
      <w:docPartPr>
        <w:name w:val="1513DE7225264683B8D31DED5B7311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DDDC0-A45F-4D60-BB95-E38DFDABE939}"/>
      </w:docPartPr>
      <w:docPartBody>
        <w:p w:rsidR="00534C8F" w:rsidRDefault="00000000">
          <w:pPr>
            <w:pStyle w:val="1513DE7225264683B8D31DED5B731182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Gill Sans">
    <w:altName w:val="Cambria"/>
    <w:panose1 w:val="00000000000000000000"/>
    <w:charset w:val="00"/>
    <w:family w:val="roman"/>
    <w:notTrueType/>
    <w:pitch w:val="default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F7"/>
    <w:rsid w:val="004D3553"/>
    <w:rsid w:val="00534C8F"/>
    <w:rsid w:val="00845DAE"/>
    <w:rsid w:val="008E4757"/>
    <w:rsid w:val="009D5076"/>
    <w:rsid w:val="00B046F7"/>
    <w:rsid w:val="00B2145C"/>
    <w:rsid w:val="00B6514F"/>
    <w:rsid w:val="00DE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3032CC08344DA397308A43FF3C0524">
    <w:name w:val="4D3032CC08344DA397308A43FF3C0524"/>
  </w:style>
  <w:style w:type="paragraph" w:customStyle="1" w:styleId="1E71C22DFACB48E79EA6C649FF0EE4D0">
    <w:name w:val="1E71C22DFACB48E79EA6C649FF0EE4D0"/>
  </w:style>
  <w:style w:type="paragraph" w:customStyle="1" w:styleId="9A285AB418D94AA8953D4A52A513B27B">
    <w:name w:val="9A285AB418D94AA8953D4A52A513B27B"/>
  </w:style>
  <w:style w:type="paragraph" w:customStyle="1" w:styleId="1513DE7225264683B8D31DED5B731182">
    <w:name w:val="1513DE7225264683B8D31DED5B731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certificate.dotx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maulana12</cp:lastModifiedBy>
  <cp:revision>4</cp:revision>
  <dcterms:created xsi:type="dcterms:W3CDTF">2025-12-24T03:20:00Z</dcterms:created>
  <dcterms:modified xsi:type="dcterms:W3CDTF">2025-12-24T03:38:00Z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